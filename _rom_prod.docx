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20" w:type="dxa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3"/>
        <w:gridCol w:w="820"/>
        <w:gridCol w:w="145"/>
        <w:gridCol w:w="854"/>
        <w:gridCol w:w="848"/>
        <w:gridCol w:w="975"/>
        <w:gridCol w:w="1284"/>
        <w:gridCol w:w="46"/>
        <w:gridCol w:w="1067"/>
        <w:gridCol w:w="967"/>
        <w:gridCol w:w="848"/>
        <w:gridCol w:w="991"/>
        <w:gridCol w:w="499"/>
        <w:gridCol w:w="472"/>
        <w:gridCol w:w="1336"/>
        <w:gridCol w:w="1107"/>
        <w:gridCol w:w="8"/>
        <w:gridCol w:w="1330"/>
        <w:gridCol w:w="840"/>
      </w:tblGrid>
      <w:tr w:rsidR="00FF1F2A" w:rsidRPr="00EA4536" w14:paraId="000C24A1" w14:textId="77777777" w:rsidTr="00F17AF4">
        <w:trPr>
          <w:cantSplit/>
          <w:trHeight w:val="340"/>
        </w:trPr>
        <w:tc>
          <w:tcPr>
            <w:tcW w:w="2103" w:type="dxa"/>
            <w:gridSpan w:val="2"/>
            <w:tcBorders>
              <w:top w:val="nil"/>
              <w:left w:val="nil"/>
              <w:bottom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78D0C83C" w14:textId="77777777" w:rsidR="00FF1F2A" w:rsidRPr="00A763E0" w:rsidRDefault="00FF1F2A" w:rsidP="00056372">
            <w:pPr>
              <w:pStyle w:val="3"/>
              <w:ind w:hanging="14"/>
              <w:jc w:val="both"/>
              <w:rPr>
                <w:rFonts w:ascii="Arial" w:eastAsia="PMingLiU" w:hAnsi="Arial" w:cs="Arial" w:hint="eastAsia"/>
                <w:sz w:val="22"/>
                <w:szCs w:val="22"/>
              </w:rPr>
            </w:pPr>
            <w:bookmarkStart w:id="0" w:name="_Hlk175059608"/>
            <w:r w:rsidRPr="00EA4536">
              <w:rPr>
                <w:rFonts w:ascii="Arial" w:hAnsi="Arial" w:cs="Arial"/>
                <w:sz w:val="22"/>
                <w:szCs w:val="22"/>
              </w:rPr>
              <w:t>Add More Wealth Company Limited</w:t>
            </w:r>
          </w:p>
        </w:tc>
        <w:tc>
          <w:tcPr>
            <w:tcW w:w="8524" w:type="dxa"/>
            <w:gridSpan w:val="11"/>
            <w:tcBorders>
              <w:top w:val="nil"/>
              <w:left w:val="nil"/>
            </w:tcBorders>
            <w:vAlign w:val="bottom"/>
          </w:tcPr>
          <w:p w14:paraId="7C9E9450" w14:textId="77777777" w:rsidR="00FF1F2A" w:rsidRPr="0071531C" w:rsidRDefault="00FF1F2A" w:rsidP="00224854">
            <w:pPr>
              <w:rPr>
                <w:rFonts w:ascii="Arial" w:eastAsia="PMingLiU" w:hAnsi="Arial" w:cs="Arial" w:hint="eastAsia"/>
                <w:sz w:val="22"/>
                <w:szCs w:val="22"/>
                <w:lang w:eastAsia="zh-TW"/>
              </w:rPr>
            </w:pPr>
          </w:p>
        </w:tc>
        <w:tc>
          <w:tcPr>
            <w:tcW w:w="509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ACBE44" w14:textId="77777777" w:rsidR="00FF1F2A" w:rsidRPr="00EA4536" w:rsidRDefault="00FF1F2A" w:rsidP="00056372">
            <w:pPr>
              <w:ind w:hanging="14"/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</w:p>
        </w:tc>
      </w:tr>
      <w:tr w:rsidR="00FF1F2A" w:rsidRPr="00EA4536" w14:paraId="6D8B169A" w14:textId="77777777" w:rsidTr="00F17AF4">
        <w:trPr>
          <w:cantSplit/>
          <w:trHeight w:val="340"/>
        </w:trPr>
        <w:tc>
          <w:tcPr>
            <w:tcW w:w="2103" w:type="dxa"/>
            <w:gridSpan w:val="2"/>
            <w:tcBorders>
              <w:top w:val="nil"/>
              <w:left w:val="nil"/>
              <w:bottom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14:paraId="6CE5D382" w14:textId="77777777" w:rsidR="00FF1F2A" w:rsidRPr="00EA4536" w:rsidRDefault="00FF1F2A" w:rsidP="00056372">
            <w:pPr>
              <w:ind w:hanging="14"/>
              <w:jc w:val="both"/>
              <w:rPr>
                <w:rFonts w:ascii="Arial" w:eastAsia="PMingLiU" w:hAnsi="Arial" w:cs="Arial"/>
                <w:b/>
                <w:bCs/>
                <w:position w:val="-10"/>
                <w:sz w:val="22"/>
                <w:szCs w:val="22"/>
                <w:lang w:eastAsia="zh-TW"/>
              </w:rPr>
            </w:pPr>
            <w:r w:rsidRPr="00EA4536">
              <w:rPr>
                <w:rFonts w:ascii="Arial" w:hAnsi="Arial" w:cs="Arial"/>
                <w:b/>
                <w:bCs/>
                <w:sz w:val="22"/>
                <w:szCs w:val="22"/>
              </w:rPr>
              <w:t>Company Number: 87695436</w:t>
            </w:r>
          </w:p>
        </w:tc>
        <w:tc>
          <w:tcPr>
            <w:tcW w:w="4106" w:type="dxa"/>
            <w:gridSpan w:val="5"/>
            <w:tcBorders>
              <w:top w:val="single" w:sz="4" w:space="0" w:color="auto"/>
              <w:left w:val="nil"/>
              <w:bottom w:val="single" w:sz="2" w:space="0" w:color="auto"/>
            </w:tcBorders>
            <w:vAlign w:val="bottom"/>
          </w:tcPr>
          <w:p w14:paraId="47F003B6" w14:textId="77777777" w:rsidR="00FF1F2A" w:rsidRPr="00EA4536" w:rsidRDefault="00FF1F2A" w:rsidP="00056372">
            <w:pPr>
              <w:ind w:hanging="14"/>
              <w:jc w:val="both"/>
              <w:rPr>
                <w:rFonts w:ascii="Arial" w:eastAsia="PMingLiU" w:hAnsi="Arial" w:cs="Arial"/>
                <w:b/>
                <w:sz w:val="22"/>
                <w:szCs w:val="22"/>
                <w:lang w:eastAsia="zh-TW"/>
              </w:rPr>
            </w:pPr>
          </w:p>
        </w:tc>
        <w:tc>
          <w:tcPr>
            <w:tcW w:w="4418" w:type="dxa"/>
            <w:gridSpan w:val="6"/>
            <w:tcBorders>
              <w:left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DCB2A5E" w14:textId="77777777" w:rsidR="00FF1F2A" w:rsidRPr="00EA4536" w:rsidRDefault="00FF1F2A" w:rsidP="00056372">
            <w:pPr>
              <w:ind w:hanging="14"/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509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56253C67" w14:textId="77777777" w:rsidR="00FF1F2A" w:rsidRPr="00EA4536" w:rsidRDefault="00FF1F2A" w:rsidP="00056372">
            <w:pPr>
              <w:ind w:hanging="14"/>
              <w:jc w:val="right"/>
              <w:rPr>
                <w:rFonts w:ascii="Arial" w:eastAsia="Arial Unicode MS" w:hAnsi="Arial" w:cs="Arial"/>
                <w:b/>
                <w:sz w:val="28"/>
                <w:szCs w:val="28"/>
                <w:lang w:eastAsia="zh-TW"/>
              </w:rPr>
            </w:pPr>
            <w:r w:rsidRPr="00EA4536">
              <w:rPr>
                <w:rFonts w:ascii="Arial" w:hAnsi="Arial" w:cs="Arial"/>
                <w:b/>
                <w:position w:val="-16"/>
                <w:sz w:val="28"/>
                <w:szCs w:val="28"/>
              </w:rPr>
              <w:t>REGISTER</w:t>
            </w:r>
            <w:r w:rsidRPr="00EA4536">
              <w:rPr>
                <w:rFonts w:ascii="Arial" w:eastAsia="Arial Unicode MS" w:hAnsi="Arial" w:cs="Arial"/>
                <w:b/>
                <w:sz w:val="28"/>
                <w:szCs w:val="28"/>
              </w:rPr>
              <w:t xml:space="preserve"> </w:t>
            </w:r>
            <w:r w:rsidRPr="00EA4536">
              <w:rPr>
                <w:rFonts w:ascii="Arial" w:eastAsia="Arial Unicode MS" w:hAnsi="Arial" w:cs="Arial"/>
                <w:b/>
                <w:position w:val="-16"/>
                <w:sz w:val="28"/>
                <w:szCs w:val="28"/>
              </w:rPr>
              <w:t>OF MEMBERS</w:t>
            </w:r>
          </w:p>
        </w:tc>
      </w:tr>
      <w:tr w:rsidR="00F17AF4" w:rsidRPr="00EA4536" w14:paraId="6DEB69B9" w14:textId="77777777" w:rsidTr="00F17AF4">
        <w:trPr>
          <w:cantSplit/>
          <w:trHeight w:val="57"/>
        </w:trPr>
        <w:tc>
          <w:tcPr>
            <w:tcW w:w="15720" w:type="dxa"/>
            <w:gridSpan w:val="19"/>
            <w:tcBorders>
              <w:top w:val="nil"/>
              <w:left w:val="nil"/>
              <w:bottom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</w:tcPr>
          <w:p w14:paraId="0BEF1453" w14:textId="77777777" w:rsidR="00F17AF4" w:rsidRPr="00EA4536" w:rsidRDefault="00F17AF4" w:rsidP="00A1215D">
            <w:pPr>
              <w:ind w:hanging="14"/>
              <w:rPr>
                <w:rFonts w:ascii="Arial" w:eastAsia="Arial Unicode MS" w:hAnsi="Arial" w:cs="Arial"/>
                <w:sz w:val="8"/>
                <w:szCs w:val="8"/>
              </w:rPr>
            </w:pPr>
          </w:p>
        </w:tc>
      </w:tr>
      <w:tr w:rsidR="000D2F27" w:rsidRPr="00EA4536" w14:paraId="6D2AF3D8" w14:textId="77777777" w:rsidTr="00AB5D6F">
        <w:trPr>
          <w:trHeight w:val="152"/>
        </w:trPr>
        <w:tc>
          <w:tcPr>
            <w:tcW w:w="1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B43D989" w14:textId="77777777" w:rsidR="000D2F27" w:rsidRPr="00EA4536" w:rsidRDefault="000D2F27" w:rsidP="00F772C1">
            <w:pPr>
              <w:ind w:left="78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Full Name</w:t>
            </w:r>
          </w:p>
        </w:tc>
        <w:tc>
          <w:tcPr>
            <w:tcW w:w="36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FD5C5F" w14:textId="77777777" w:rsidR="000D2F27" w:rsidRPr="00A763E0" w:rsidRDefault="000D2F27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6CD8F3D" w14:textId="77777777" w:rsidR="000D2F27" w:rsidRPr="00EA4536" w:rsidRDefault="000D2F27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Occupation</w:t>
            </w:r>
          </w:p>
        </w:tc>
        <w:tc>
          <w:tcPr>
            <w:tcW w:w="3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FCF234" w14:textId="77777777" w:rsidR="000D2F27" w:rsidRPr="00A763E0" w:rsidRDefault="000D2F27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0E45C9B" w14:textId="77777777" w:rsidR="000D2F27" w:rsidRPr="00EA4536" w:rsidRDefault="000D2F27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Date Entered as a Member</w:t>
            </w:r>
          </w:p>
        </w:tc>
        <w:tc>
          <w:tcPr>
            <w:tcW w:w="21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C16420" w14:textId="77777777" w:rsidR="000D2F27" w:rsidRPr="00A763E0" w:rsidRDefault="000D2F27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</w:tr>
      <w:tr w:rsidR="000D2F27" w:rsidRPr="00EA4536" w14:paraId="1096C223" w14:textId="77777777" w:rsidTr="00AB5D6F">
        <w:trPr>
          <w:trHeight w:val="20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D9859B" w14:textId="77777777" w:rsidR="000D2F27" w:rsidRPr="00EA4536" w:rsidRDefault="000D2F27" w:rsidP="00F772C1">
            <w:pPr>
              <w:ind w:left="78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hAnsi="Arial" w:cs="Arial"/>
                <w:sz w:val="18"/>
                <w:szCs w:val="18"/>
              </w:rPr>
              <w:t>Address</w:t>
            </w:r>
          </w:p>
        </w:tc>
        <w:tc>
          <w:tcPr>
            <w:tcW w:w="8845" w:type="dxa"/>
            <w:gridSpan w:val="11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E74095" w14:textId="77777777" w:rsidR="000D2F27" w:rsidRPr="00A763E0" w:rsidRDefault="000D2F27" w:rsidP="006E32BA">
            <w:pPr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22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A57396" w14:textId="77777777" w:rsidR="000D2F27" w:rsidRPr="00EA4536" w:rsidRDefault="000D2F27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Arial Unicode MS" w:hAnsi="Arial" w:cs="Arial"/>
                <w:sz w:val="18"/>
                <w:szCs w:val="18"/>
              </w:rPr>
              <w:t>Date of Ceasing to be Member</w:t>
            </w:r>
          </w:p>
        </w:tc>
        <w:tc>
          <w:tcPr>
            <w:tcW w:w="2170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502B38" w14:textId="77777777" w:rsidR="000D2F27" w:rsidRPr="00EA4536" w:rsidRDefault="000D2F27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7E7B2844" w14:textId="77777777" w:rsidTr="00AB5D6F">
        <w:trPr>
          <w:trHeight w:val="277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2A2747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</w:t>
            </w:r>
          </w:p>
        </w:tc>
        <w:tc>
          <w:tcPr>
            <w:tcW w:w="497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59974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</w:t>
            </w:r>
            <w:r w:rsidR="009B6C4F"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</w:t>
            </w: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 xml:space="preserve"> Acquired</w:t>
            </w:r>
          </w:p>
        </w:tc>
        <w:tc>
          <w:tcPr>
            <w:tcW w:w="6180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10C2C5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</w:t>
            </w:r>
            <w:r w:rsidR="009B6C4F"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</w:t>
            </w: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 xml:space="preserve"> Transferred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B0D2DD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Total Shares Held</w:t>
            </w:r>
          </w:p>
        </w:tc>
        <w:tc>
          <w:tcPr>
            <w:tcW w:w="1338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3A55C9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Remarks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9DDD68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Entry Made By</w:t>
            </w:r>
          </w:p>
        </w:tc>
      </w:tr>
      <w:tr w:rsidR="00D734E8" w:rsidRPr="00EA4536" w14:paraId="531DC50D" w14:textId="77777777" w:rsidTr="00AB5D6F">
        <w:trPr>
          <w:trHeight w:val="282"/>
        </w:trPr>
        <w:tc>
          <w:tcPr>
            <w:tcW w:w="1283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C4C03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810215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DDC6C3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C2F35E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335E7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067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FBBF7F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Transfer Deed</w:t>
            </w:r>
          </w:p>
        </w:tc>
        <w:tc>
          <w:tcPr>
            <w:tcW w:w="9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92568F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B37E30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1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0E737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6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6F8A7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107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D20F8D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F612E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F405C3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7A098CAF" w14:textId="77777777" w:rsidTr="00AB5D6F">
        <w:trPr>
          <w:trHeight w:val="299"/>
        </w:trPr>
        <w:tc>
          <w:tcPr>
            <w:tcW w:w="1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1D6A3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80F92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DE23A74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E981A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5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20CEB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4A65E7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D824F2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242C5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5C4F76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0539A9C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1" w:type="dxa"/>
            <w:gridSpan w:val="2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5F1FF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5B64DB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B3922F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A00207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E99BC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30E63DE6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6717A7" w14:textId="77777777" w:rsidR="000025C7" w:rsidRPr="00EA4536" w:rsidRDefault="000025C7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D0338D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A7408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E645BE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B25ADD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F8AE88D" w14:textId="77777777" w:rsidR="00D734E8" w:rsidRPr="00EA4536" w:rsidRDefault="00D734E8" w:rsidP="006E32BA">
            <w:pPr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081BB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1C726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F5CDBD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6A907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34D20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6A94F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7E083B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29FD16" w14:textId="77777777" w:rsidR="00D734E8" w:rsidRPr="00EA4536" w:rsidRDefault="00224854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 w:rsidRPr="00224854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Subscription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DF2DA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</w:tr>
      <w:tr w:rsidR="00D734E8" w:rsidRPr="00EA4536" w14:paraId="0028CF28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BE17441" w14:textId="77777777" w:rsidR="00D734E8" w:rsidRPr="00A763E0" w:rsidRDefault="00D734E8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Shea Kam Fai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33590F7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9074C25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800D6F2" w14:textId="77777777" w:rsidR="00D734E8" w:rsidRPr="00A763E0" w:rsidRDefault="00D734E8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342E1E5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1000</w:t>
            </w: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7E1022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HKD $1.00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E1D7F7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16/06/2026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AEFEF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/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0795A8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92910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D1DAC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-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C226E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75C6C39" w14:textId="77777777" w:rsidR="00D734E8" w:rsidRPr="00A763E0" w:rsidRDefault="00D734E8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>1000</w:t>
            </w: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FB0B8FA" w14:textId="77777777" w:rsidR="00D734E8" w:rsidRPr="00A763E0" w:rsidRDefault="00D734E8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  <w:r>
              <w:rPr>
                <w:sz w:val="15"/>
              </w:rPr>
              <w:t/>
            </w: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9B5026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/>
            </w:r>
          </w:p>
        </w:tc>
      </w:tr>
      <w:tr w:rsidR="00D734E8" w:rsidRPr="00EA4536" w14:paraId="349B4923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89FE07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  <w:r>
              <w:rPr>
                <w:sz w:val="15"/>
              </w:rPr>
              <w:t>All That Portion on Level 4 of Commercial Accommodation, Villa Esplanada, No. 8 Nga Ying Chau Street, Kwai Tsing, Hong K  |  </w:t>
            </w: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71F74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728A87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D50F7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1BE2CE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7CD857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2850CA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42486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ADFFE3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E296929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5B4458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DC1AA5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F6F43F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04F99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3E7F47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28B2A557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51828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60870F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CE1C4D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49262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4A5D6C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EEC03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A51D35B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02612D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AC9DB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C2B3B63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19230D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069575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4488244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BA467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12F253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D734E8" w:rsidRPr="00EA4536" w14:paraId="40CC0054" w14:textId="77777777" w:rsidTr="00A1215D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87DBA9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A6C37B4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4A1D01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EB95BE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065F78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892FD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FC7216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B1BE4A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4DDDFF2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EE51031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4AB1A5D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1F57A7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4724A6E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9E309C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2BB9190" w14:textId="77777777" w:rsidR="00D734E8" w:rsidRPr="00EA4536" w:rsidRDefault="00D734E8" w:rsidP="00056372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6C381F" w:rsidRPr="00EA4536" w14:paraId="34C294A3" w14:textId="77777777" w:rsidTr="00AB5D6F">
        <w:trPr>
          <w:trHeight w:val="58"/>
        </w:trPr>
        <w:tc>
          <w:tcPr>
            <w:tcW w:w="15720" w:type="dxa"/>
            <w:gridSpan w:val="19"/>
            <w:tcBorders>
              <w:top w:val="single" w:sz="12" w:space="0" w:color="auto"/>
              <w:bottom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356723" w14:textId="77777777" w:rsidR="00F772C1" w:rsidRPr="00EA4536" w:rsidRDefault="00F772C1" w:rsidP="00F772C1">
            <w:pPr>
              <w:jc w:val="both"/>
              <w:rPr>
                <w:rFonts w:ascii="Arial" w:eastAsia="Arial Unicode MS" w:hAnsi="Arial" w:cs="Arial" w:hint="eastAsia"/>
                <w:sz w:val="4"/>
                <w:szCs w:val="4"/>
                <w:lang w:eastAsia="zh-TW"/>
              </w:rPr>
            </w:pPr>
          </w:p>
        </w:tc>
      </w:tr>
      <w:tr w:rsidR="006C381F" w:rsidRPr="00EA4536" w14:paraId="769DD5F2" w14:textId="77777777" w:rsidTr="00AB5D6F">
        <w:trPr>
          <w:trHeight w:val="236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7CD12D9" w14:textId="77777777" w:rsidR="006C381F" w:rsidRPr="00EA4536" w:rsidRDefault="006C381F" w:rsidP="00F772C1">
            <w:pPr>
              <w:ind w:left="78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Full Name</w:t>
            </w:r>
          </w:p>
        </w:tc>
        <w:tc>
          <w:tcPr>
            <w:tcW w:w="36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58DC50" w14:textId="77777777" w:rsidR="006C381F" w:rsidRPr="00A763E0" w:rsidRDefault="006C381F" w:rsidP="006E32BA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908957F" w14:textId="77777777" w:rsidR="006C381F" w:rsidRPr="00EA4536" w:rsidRDefault="006C381F" w:rsidP="00F772C1">
            <w:pPr>
              <w:ind w:left="95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Occupation</w:t>
            </w:r>
          </w:p>
        </w:tc>
        <w:tc>
          <w:tcPr>
            <w:tcW w:w="38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95BF7F6" w14:textId="77777777" w:rsidR="006C381F" w:rsidRPr="00A763E0" w:rsidRDefault="006C381F" w:rsidP="00056372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1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84480F9" w14:textId="77777777" w:rsidR="006C381F" w:rsidRPr="00EA4536" w:rsidRDefault="006C381F" w:rsidP="00F772C1">
            <w:pPr>
              <w:ind w:left="95" w:hanging="14"/>
              <w:jc w:val="both"/>
              <w:rPr>
                <w:rFonts w:ascii="Arial" w:eastAsia="Arial Unicode MS" w:hAnsi="Arial" w:cs="Arial"/>
                <w:sz w:val="18"/>
                <w:szCs w:val="18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 Entered as a Member</w:t>
            </w:r>
          </w:p>
        </w:tc>
        <w:tc>
          <w:tcPr>
            <w:tcW w:w="217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147373" w14:textId="77777777" w:rsidR="006C381F" w:rsidRPr="00A763E0" w:rsidRDefault="006C381F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</w:tr>
      <w:tr w:rsidR="00224854" w:rsidRPr="00EA4536" w14:paraId="04A848D0" w14:textId="77777777" w:rsidTr="00AB5D6F">
        <w:trPr>
          <w:trHeight w:val="226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0259695" w14:textId="77777777" w:rsidR="00224854" w:rsidRPr="00EA4536" w:rsidRDefault="00224854" w:rsidP="00224854">
            <w:pPr>
              <w:ind w:left="78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Address</w:t>
            </w:r>
          </w:p>
        </w:tc>
        <w:tc>
          <w:tcPr>
            <w:tcW w:w="884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D0E9ABC" w14:textId="77777777" w:rsidR="00224854" w:rsidRPr="0071531C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341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52F883" w14:textId="77777777" w:rsidR="00224854" w:rsidRPr="00EA4536" w:rsidRDefault="00224854" w:rsidP="00224854">
            <w:pPr>
              <w:ind w:left="95" w:hanging="14"/>
              <w:jc w:val="both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 of Ceasing to be Member</w:t>
            </w:r>
          </w:p>
        </w:tc>
        <w:tc>
          <w:tcPr>
            <w:tcW w:w="2178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E1487B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20024425" w14:textId="77777777" w:rsidTr="00AB5D6F">
        <w:trPr>
          <w:trHeight w:val="235"/>
        </w:trPr>
        <w:tc>
          <w:tcPr>
            <w:tcW w:w="1283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6FDFD4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Date</w:t>
            </w:r>
          </w:p>
        </w:tc>
        <w:tc>
          <w:tcPr>
            <w:tcW w:w="497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EB2D1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Shares Acquired</w:t>
            </w:r>
          </w:p>
        </w:tc>
        <w:tc>
          <w:tcPr>
            <w:tcW w:w="6180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2EAFF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Shares Transferred</w:t>
            </w:r>
          </w:p>
        </w:tc>
        <w:tc>
          <w:tcPr>
            <w:tcW w:w="1107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20747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Total Shares Held</w:t>
            </w:r>
          </w:p>
        </w:tc>
        <w:tc>
          <w:tcPr>
            <w:tcW w:w="1338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31FB5E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Remarks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291D76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Entry Made By</w:t>
            </w:r>
          </w:p>
        </w:tc>
      </w:tr>
      <w:tr w:rsidR="00224854" w:rsidRPr="00EA4536" w14:paraId="401CE34A" w14:textId="77777777" w:rsidTr="00AB5D6F">
        <w:trPr>
          <w:trHeight w:val="319"/>
        </w:trPr>
        <w:tc>
          <w:tcPr>
            <w:tcW w:w="1283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FD073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30AEFF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5A5DEC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75F792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0" w:type="dxa"/>
            <w:gridSpan w:val="2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4B72A8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067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1E8403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Transfer Deed</w:t>
            </w:r>
          </w:p>
        </w:tc>
        <w:tc>
          <w:tcPr>
            <w:tcW w:w="9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5F41B2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Certificate Number</w:t>
            </w:r>
          </w:p>
        </w:tc>
        <w:tc>
          <w:tcPr>
            <w:tcW w:w="18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0C18DB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Distinctive Nos.</w:t>
            </w:r>
          </w:p>
        </w:tc>
        <w:tc>
          <w:tcPr>
            <w:tcW w:w="971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C667F5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No. of Shares</w:t>
            </w:r>
          </w:p>
        </w:tc>
        <w:tc>
          <w:tcPr>
            <w:tcW w:w="1336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32F3E8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Consideration Paid</w:t>
            </w:r>
          </w:p>
        </w:tc>
        <w:tc>
          <w:tcPr>
            <w:tcW w:w="1107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67EEE2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E82321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C88ED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01880381" w14:textId="77777777" w:rsidTr="00B077FF">
        <w:trPr>
          <w:trHeight w:val="341"/>
        </w:trPr>
        <w:tc>
          <w:tcPr>
            <w:tcW w:w="1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F485A2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B7AD4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7FB3E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826158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5" w:type="dxa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814260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803691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E3073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199D3B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55B75B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From</w:t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0C082D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  <w:r w:rsidRPr="00EA4536">
              <w:rPr>
                <w:rFonts w:ascii="Arial" w:eastAsia="PMingLiU" w:hAnsi="Arial" w:cs="Arial"/>
                <w:sz w:val="18"/>
                <w:szCs w:val="18"/>
                <w:lang w:eastAsia="zh-TW"/>
              </w:rPr>
              <w:t>To</w:t>
            </w:r>
          </w:p>
        </w:tc>
        <w:tc>
          <w:tcPr>
            <w:tcW w:w="971" w:type="dxa"/>
            <w:gridSpan w:val="2"/>
            <w:vMerge/>
            <w:tcBorders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694E4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6EBF8B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5B1E95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51E17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144A55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7053BF13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FB19D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1C47B9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4F83CA2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23ABDB6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8CC50F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70B766" w14:textId="77777777" w:rsidR="00224854" w:rsidRPr="00A763E0" w:rsidRDefault="00224854" w:rsidP="006E32BA">
            <w:pPr>
              <w:ind w:hanging="14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838B3E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25B45D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293328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0654B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1EBB04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9D6E43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FF04CD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96803FE" w14:textId="77777777" w:rsidR="00224854" w:rsidRPr="00A763E0" w:rsidRDefault="00224854" w:rsidP="00224854">
            <w:pPr>
              <w:ind w:hanging="14"/>
              <w:jc w:val="center"/>
              <w:rPr>
                <w:rFonts w:ascii="Arial" w:eastAsia="PMingLiU" w:hAnsi="Arial" w:cs="Arial" w:hint="eastAsia"/>
                <w:sz w:val="18"/>
                <w:szCs w:val="18"/>
                <w:lang w:eastAsia="zh-TW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6DE0B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443888A8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7D6250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57516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9DA269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1086B9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B13704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C7C63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20AEA3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7C8247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2B8C9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5BD993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5AC497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8C578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C07312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AF4C3B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B0404C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14407367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7DF759D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2AFE70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13F772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AC9D03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B4542F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B26E30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E099E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C7DE1D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44E505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B6D2C3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6470C0E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EA6648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06A869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1BA7E5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A8D92A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4A3F32EB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79802A0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DA95D2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568C29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EFE180F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4EDE54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82532C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BDB28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F769BF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44A320B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D6E854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3FB878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38B0942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07EED9D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127845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40CCDC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tr w:rsidR="00224854" w:rsidRPr="00EA4536" w14:paraId="60C8A05C" w14:textId="77777777" w:rsidTr="007D0C50">
        <w:trPr>
          <w:trHeight w:val="454"/>
        </w:trPr>
        <w:tc>
          <w:tcPr>
            <w:tcW w:w="1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7591433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PMingLiU" w:hAnsi="Arial" w:cs="Arial"/>
                <w:sz w:val="18"/>
                <w:szCs w:val="18"/>
                <w:lang w:eastAsia="zh-TW"/>
              </w:rPr>
            </w:pPr>
          </w:p>
        </w:tc>
        <w:tc>
          <w:tcPr>
            <w:tcW w:w="965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0CCEA7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04B2AA6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EAFF93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FF8CE28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709B53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0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6A78D86A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9133C8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32055DE9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12F071D7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9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2D4BEF71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52D8D94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4F9D443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1338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F4E45C5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center"/>
          </w:tcPr>
          <w:p w14:paraId="58D79053" w14:textId="77777777" w:rsidR="00224854" w:rsidRPr="00EA4536" w:rsidRDefault="00224854" w:rsidP="00224854">
            <w:pPr>
              <w:ind w:hanging="14"/>
              <w:jc w:val="center"/>
              <w:rPr>
                <w:rFonts w:ascii="Arial" w:eastAsia="Arial Unicode MS" w:hAnsi="Arial" w:cs="Arial"/>
                <w:sz w:val="18"/>
                <w:szCs w:val="18"/>
              </w:rPr>
            </w:pPr>
          </w:p>
        </w:tc>
      </w:tr>
      <w:bookmarkEnd w:id="0"/>
    </w:tbl>
    <w:p w14:paraId="0BBCCBF5" w14:textId="77777777" w:rsidR="008D3A92" w:rsidRPr="00EA4536" w:rsidRDefault="008D3A92" w:rsidP="00942778">
      <w:pPr>
        <w:rPr>
          <w:rFonts w:ascii="Arial" w:eastAsia="PMingLiU" w:hAnsi="Arial" w:cs="Arial"/>
          <w:sz w:val="8"/>
          <w:szCs w:val="8"/>
          <w:lang w:eastAsia="zh-TW"/>
        </w:rPr>
        <w:sectPr w:rsidR="008D3A92" w:rsidRPr="00EA4536" w:rsidSect="00B077FF">
          <w:pgSz w:w="16834" w:h="11909" w:orient="landscape" w:code="9"/>
          <w:pgMar w:top="1412" w:right="907" w:bottom="652" w:left="590" w:header="720" w:footer="68" w:gutter="0"/>
          <w:cols w:space="720"/>
          <w:noEndnote/>
          <w:docGrid w:linePitch="326"/>
        </w:sectPr>
      </w:pPr>
    </w:p>
    <w:p w14:paraId="64E92402" w14:textId="77777777" w:rsidR="0056672C" w:rsidRPr="00EA4536" w:rsidRDefault="0056672C" w:rsidP="00B25925">
      <w:pPr>
        <w:rPr>
          <w:rFonts w:ascii="Arial" w:eastAsia="PMingLiU" w:hAnsi="Arial" w:cs="Arial" w:hint="eastAsia"/>
          <w:sz w:val="16"/>
          <w:szCs w:val="16"/>
          <w:lang w:eastAsia="zh-TW"/>
        </w:rPr>
      </w:pPr>
    </w:p>
    <w:sectPr w:rsidR="0056672C" w:rsidRPr="00EA4536" w:rsidSect="00056372">
      <w:pgSz w:w="16834" w:h="11909" w:orient="landscape" w:code="9"/>
      <w:pgMar w:top="1465" w:right="431" w:bottom="448" w:left="588" w:header="448" w:footer="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CC338" w14:textId="77777777" w:rsidR="00E452A8" w:rsidRDefault="00E452A8">
      <w:r>
        <w:separator/>
      </w:r>
    </w:p>
  </w:endnote>
  <w:endnote w:type="continuationSeparator" w:id="0">
    <w:p w14:paraId="1F197587" w14:textId="77777777" w:rsidR="00E452A8" w:rsidRDefault="00E4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991C" w14:textId="77777777" w:rsidR="00E452A8" w:rsidRDefault="00E452A8">
      <w:r>
        <w:separator/>
      </w:r>
    </w:p>
  </w:footnote>
  <w:footnote w:type="continuationSeparator" w:id="0">
    <w:p w14:paraId="367250D2" w14:textId="77777777" w:rsidR="00E452A8" w:rsidRDefault="00E4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6878A9"/>
    <w:multiLevelType w:val="hybridMultilevel"/>
    <w:tmpl w:val="AE1283AC"/>
    <w:lvl w:ilvl="0" w:tplc="011835C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1">
    <w:nsid w:val="0BBD0B39"/>
    <w:multiLevelType w:val="hybridMultilevel"/>
    <w:tmpl w:val="E63EA044"/>
    <w:lvl w:ilvl="0" w:tplc="4C2EFAD8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1">
    <w:nsid w:val="494C3807"/>
    <w:multiLevelType w:val="hybridMultilevel"/>
    <w:tmpl w:val="22403AF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78017F74"/>
    <w:multiLevelType w:val="hybridMultilevel"/>
    <w:tmpl w:val="D2048A46"/>
    <w:lvl w:ilvl="0" w:tplc="4C2EFAD8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44597178">
    <w:abstractNumId w:val="2"/>
  </w:num>
  <w:num w:numId="2" w16cid:durableId="885486475">
    <w:abstractNumId w:val="1"/>
  </w:num>
  <w:num w:numId="3" w16cid:durableId="1626155520">
    <w:abstractNumId w:val="3"/>
  </w:num>
  <w:num w:numId="4" w16cid:durableId="187468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0FB"/>
    <w:rsid w:val="000025C7"/>
    <w:rsid w:val="000101F9"/>
    <w:rsid w:val="00032559"/>
    <w:rsid w:val="00056372"/>
    <w:rsid w:val="00062E26"/>
    <w:rsid w:val="00070A88"/>
    <w:rsid w:val="000733E2"/>
    <w:rsid w:val="0008689D"/>
    <w:rsid w:val="000A5C93"/>
    <w:rsid w:val="000C6912"/>
    <w:rsid w:val="000D2F27"/>
    <w:rsid w:val="000E542C"/>
    <w:rsid w:val="0010410B"/>
    <w:rsid w:val="00112090"/>
    <w:rsid w:val="001248BD"/>
    <w:rsid w:val="00140EF0"/>
    <w:rsid w:val="00145BBF"/>
    <w:rsid w:val="00186BA0"/>
    <w:rsid w:val="00187292"/>
    <w:rsid w:val="001A79DA"/>
    <w:rsid w:val="001F4E10"/>
    <w:rsid w:val="00200041"/>
    <w:rsid w:val="00224854"/>
    <w:rsid w:val="00272803"/>
    <w:rsid w:val="002841A4"/>
    <w:rsid w:val="002A62BA"/>
    <w:rsid w:val="002B5B74"/>
    <w:rsid w:val="002D4A1A"/>
    <w:rsid w:val="0033286B"/>
    <w:rsid w:val="003D1D8A"/>
    <w:rsid w:val="003D45A0"/>
    <w:rsid w:val="003D7D2C"/>
    <w:rsid w:val="00421BCF"/>
    <w:rsid w:val="004461C0"/>
    <w:rsid w:val="00465754"/>
    <w:rsid w:val="00493B0C"/>
    <w:rsid w:val="004D45C7"/>
    <w:rsid w:val="00540D2C"/>
    <w:rsid w:val="0056672C"/>
    <w:rsid w:val="005C1BDD"/>
    <w:rsid w:val="00631644"/>
    <w:rsid w:val="0063596A"/>
    <w:rsid w:val="006656B7"/>
    <w:rsid w:val="006C381F"/>
    <w:rsid w:val="006E32BA"/>
    <w:rsid w:val="0071531C"/>
    <w:rsid w:val="0074450B"/>
    <w:rsid w:val="00746DF1"/>
    <w:rsid w:val="0075261F"/>
    <w:rsid w:val="007B5A6F"/>
    <w:rsid w:val="007D0C50"/>
    <w:rsid w:val="00806473"/>
    <w:rsid w:val="00866677"/>
    <w:rsid w:val="00867887"/>
    <w:rsid w:val="008910FB"/>
    <w:rsid w:val="008B58E1"/>
    <w:rsid w:val="008C3CB0"/>
    <w:rsid w:val="008D3A92"/>
    <w:rsid w:val="00942778"/>
    <w:rsid w:val="00963051"/>
    <w:rsid w:val="009711B7"/>
    <w:rsid w:val="009734D4"/>
    <w:rsid w:val="009B6985"/>
    <w:rsid w:val="009B6C4F"/>
    <w:rsid w:val="00A01488"/>
    <w:rsid w:val="00A1215D"/>
    <w:rsid w:val="00A15393"/>
    <w:rsid w:val="00A358A4"/>
    <w:rsid w:val="00A57584"/>
    <w:rsid w:val="00A6468F"/>
    <w:rsid w:val="00A763E0"/>
    <w:rsid w:val="00AB5D6F"/>
    <w:rsid w:val="00AF16AD"/>
    <w:rsid w:val="00B06E7F"/>
    <w:rsid w:val="00B077FF"/>
    <w:rsid w:val="00B23FA2"/>
    <w:rsid w:val="00B25925"/>
    <w:rsid w:val="00B60595"/>
    <w:rsid w:val="00B81B7B"/>
    <w:rsid w:val="00B86069"/>
    <w:rsid w:val="00C129C0"/>
    <w:rsid w:val="00C2187D"/>
    <w:rsid w:val="00C25793"/>
    <w:rsid w:val="00CD281B"/>
    <w:rsid w:val="00CF190B"/>
    <w:rsid w:val="00D734E8"/>
    <w:rsid w:val="00D8778A"/>
    <w:rsid w:val="00D97F43"/>
    <w:rsid w:val="00DA738A"/>
    <w:rsid w:val="00E00544"/>
    <w:rsid w:val="00E30928"/>
    <w:rsid w:val="00E452A8"/>
    <w:rsid w:val="00E45F33"/>
    <w:rsid w:val="00E52580"/>
    <w:rsid w:val="00E578C9"/>
    <w:rsid w:val="00E84D9D"/>
    <w:rsid w:val="00EA4536"/>
    <w:rsid w:val="00EC793A"/>
    <w:rsid w:val="00ED197E"/>
    <w:rsid w:val="00EE1513"/>
    <w:rsid w:val="00EF208F"/>
    <w:rsid w:val="00F17AF4"/>
    <w:rsid w:val="00F329EA"/>
    <w:rsid w:val="00F35D1F"/>
    <w:rsid w:val="00F64802"/>
    <w:rsid w:val="00F67820"/>
    <w:rsid w:val="00F772C1"/>
    <w:rsid w:val="00FB2C6C"/>
    <w:rsid w:val="00FF1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3C277"/>
  <w15:chartTrackingRefBased/>
  <w15:docId w15:val="{FE35D7EF-E0E7-4D36-8849-EB0AD8DC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lang w:val="en-GB" w:eastAsia="en-US"/>
    </w:rPr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b/>
      <w:sz w:val="20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eastAsia="PMingLiU"/>
      <w:b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  <w:position w:val="-8"/>
      <w:sz w:val="16"/>
      <w:szCs w:val="24"/>
      <w:lang w:val="en-US" w:eastAsia="zh-TW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sz w:val="20"/>
      <w:szCs w:val="24"/>
      <w:lang w:val="en-US"/>
    </w:rPr>
  </w:style>
  <w:style w:type="paragraph" w:styleId="5">
    <w:name w:val="heading 5"/>
    <w:basedOn w:val="a"/>
    <w:next w:val="a"/>
    <w:qFormat/>
    <w:pPr>
      <w:keepNext/>
      <w:jc w:val="right"/>
      <w:outlineLvl w:val="4"/>
    </w:pPr>
    <w:rPr>
      <w:b/>
      <w:bCs/>
      <w:sz w:val="20"/>
      <w:szCs w:val="24"/>
      <w:lang w:val="en-US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b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qFormat/>
    <w:pPr>
      <w:jc w:val="center"/>
    </w:pPr>
    <w:rPr>
      <w:b/>
    </w:rPr>
  </w:style>
  <w:style w:type="paragraph" w:styleId="a4">
    <w:name w:val="Body Text"/>
    <w:basedOn w:val="a"/>
    <w:pPr>
      <w:jc w:val="both"/>
    </w:pPr>
  </w:style>
  <w:style w:type="paragraph" w:styleId="a5">
    <w:name w:val="Body Text Indent"/>
    <w:basedOn w:val="a"/>
    <w:pPr>
      <w:ind w:left="720"/>
      <w:jc w:val="both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paragraph" w:styleId="a9">
    <w:name w:val="Balloon Text"/>
    <w:basedOn w:val="a"/>
    <w:semiHidden/>
    <w:rsid w:val="00A01488"/>
    <w:rPr>
      <w:rFonts w:ascii="Arial" w:eastAsia="PMingLiU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Temp\BRIAN-ACTIVATION\Templates\BVI%20Directors%20Mtg%20With%20Sec%20Activation%20Template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E99BE1-5C3E-4AF9-AE1F-9F597369E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BVI Directors Mtg With Sec Activation Template.dot</Template>
  <TotalTime>0</TotalTime>
  <Pages>2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 R I G I N A L</vt:lpstr>
    </vt:vector>
  </TitlesOfParts>
  <Company>Acceptor Professional Directors Limited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R I G I N A L</dc:title>
  <dc:subject/>
  <dc:creator>Rita Chan</dc:creator>
  <cp:keywords/>
  <cp:lastModifiedBy>Zijun Chen</cp:lastModifiedBy>
  <cp:revision>2</cp:revision>
  <cp:lastPrinted>2012-11-02T02:43:00Z</cp:lastPrinted>
  <dcterms:created xsi:type="dcterms:W3CDTF">2026-08-10T14:48:00Z</dcterms:created>
  <dcterms:modified xsi:type="dcterms:W3CDTF">2026-08-10T14:48:00Z</dcterms:modified>
</cp:coreProperties>
</file>